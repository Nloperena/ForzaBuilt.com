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FDD88" w14:textId="4F286272" w:rsidR="0091318C" w:rsidRDefault="0091318C">
      <w:pPr>
        <w:rPr>
          <w:rFonts w:ascii="Co Text" w:hAnsi="Co Text" w:cs="Co Text"/>
          <w:color w:val="007A9F"/>
          <w:sz w:val="22"/>
          <w:szCs w:val="22"/>
        </w:rPr>
      </w:pPr>
    </w:p>
    <w:p w14:paraId="408DB27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AB67054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E7C9310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70436AE" w14:textId="3CBC9F0E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>Environmental Data Sheet Statement: VOC Content in 108 L Canister</w:t>
      </w:r>
    </w:p>
    <w:p w14:paraId="17B2749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42EEA31" w14:textId="5C27C2F8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Product Name: </w:t>
      </w:r>
      <w:r>
        <w:rPr>
          <w:rFonts w:ascii="Co Text" w:hAnsi="Co Text" w:cs="Co Text"/>
          <w:sz w:val="22"/>
          <w:szCs w:val="22"/>
        </w:rPr>
        <w:t>MC722</w:t>
      </w:r>
    </w:p>
    <w:p w14:paraId="06DB3BE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AADAC9D" w14:textId="6F7CFFF0" w:rsid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Product Identifier: </w:t>
      </w:r>
      <w:r>
        <w:rPr>
          <w:rFonts w:ascii="Co Text" w:hAnsi="Co Text" w:cs="Co Text"/>
          <w:sz w:val="22"/>
          <w:szCs w:val="22"/>
        </w:rPr>
        <w:t xml:space="preserve">MC722 -108L </w:t>
      </w:r>
    </w:p>
    <w:p w14:paraId="4BBA5722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3C3D41B" w14:textId="0717E7BA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Container Size: 108 Liters </w:t>
      </w:r>
    </w:p>
    <w:p w14:paraId="6AACFE2D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FC9D5E0" w14:textId="1EA93841" w:rsidR="004577BA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VOC Content: </w:t>
      </w:r>
      <w:r w:rsidR="004577BA">
        <w:rPr>
          <w:rFonts w:ascii="Co Text" w:hAnsi="Co Text" w:cs="Co Text"/>
          <w:sz w:val="22"/>
          <w:szCs w:val="22"/>
        </w:rPr>
        <w:t xml:space="preserve">&lt; 322 g/L </w:t>
      </w:r>
    </w:p>
    <w:p w14:paraId="51EAA9A2" w14:textId="77777777" w:rsidR="004577BA" w:rsidRDefault="004577BA" w:rsidP="00975886">
      <w:pPr>
        <w:rPr>
          <w:rFonts w:ascii="Co Text" w:hAnsi="Co Text" w:cs="Co Text"/>
          <w:sz w:val="22"/>
          <w:szCs w:val="22"/>
        </w:rPr>
      </w:pPr>
    </w:p>
    <w:p w14:paraId="099FF38B" w14:textId="56A9ED9C" w:rsidR="00975886" w:rsidRPr="00975886" w:rsidRDefault="004577BA" w:rsidP="00975886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 xml:space="preserve">VOC content / 108L Canisters: </w:t>
      </w:r>
      <w:r w:rsidR="00975886" w:rsidRPr="00975886">
        <w:rPr>
          <w:rFonts w:ascii="Co Text" w:hAnsi="Co Text" w:cs="Co Text"/>
          <w:sz w:val="22"/>
          <w:szCs w:val="22"/>
        </w:rPr>
        <w:t>32.2 pounds</w:t>
      </w:r>
      <w:r w:rsidR="00975886">
        <w:rPr>
          <w:rFonts w:ascii="Co Text" w:hAnsi="Co Text" w:cs="Co Text"/>
          <w:sz w:val="22"/>
          <w:szCs w:val="22"/>
        </w:rPr>
        <w:t xml:space="preserve"> / Canister </w:t>
      </w:r>
    </w:p>
    <w:p w14:paraId="584EE440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5975366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>Statement:</w:t>
      </w:r>
    </w:p>
    <w:p w14:paraId="79675C5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D4DC80D" w14:textId="52AE3256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This environmental data sheet provides information regarding the VOC (Volatile Organic Compound) content present in a 108-liter canister of </w:t>
      </w:r>
      <w:r>
        <w:rPr>
          <w:rFonts w:ascii="Co Text" w:hAnsi="Co Text" w:cs="Co Text"/>
          <w:sz w:val="22"/>
          <w:szCs w:val="22"/>
        </w:rPr>
        <w:t>MC722B</w:t>
      </w:r>
      <w:r w:rsidRPr="00975886">
        <w:rPr>
          <w:rFonts w:ascii="Co Text" w:hAnsi="Co Text" w:cs="Co Text"/>
          <w:sz w:val="22"/>
          <w:szCs w:val="22"/>
        </w:rPr>
        <w:t xml:space="preserve">. The canister contains approximately 32.2 pounds of VOCs. It is important to handle and dispose of this product in accordance with local regulations to minimize environmental impact. </w:t>
      </w:r>
    </w:p>
    <w:p w14:paraId="7C0063C6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BEC8F5E" w14:textId="7A96F6DB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CC6F3B9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FD32E3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B8C2C4F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7CAEC1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457DC60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5D08BC0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C3F454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4C12F91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5795F95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6EDD91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6CA2B8E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924FF3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sectPr w:rsidR="00975886" w:rsidSect="00837501">
      <w:headerReference w:type="default" r:id="rId9"/>
      <w:headerReference w:type="first" r:id="rId10"/>
      <w:pgSz w:w="12240" w:h="15840"/>
      <w:pgMar w:top="2232" w:right="1526" w:bottom="1411" w:left="152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E74885" w14:textId="77777777" w:rsidR="00407558" w:rsidRDefault="00407558" w:rsidP="00DA1295">
      <w:r>
        <w:separator/>
      </w:r>
    </w:p>
  </w:endnote>
  <w:endnote w:type="continuationSeparator" w:id="0">
    <w:p w14:paraId="7808968F" w14:textId="77777777" w:rsidR="00407558" w:rsidRDefault="00407558" w:rsidP="00DA1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 Text">
    <w:panose1 w:val="020B0603060202020204"/>
    <w:charset w:val="00"/>
    <w:family w:val="swiss"/>
    <w:pitch w:val="variable"/>
    <w:sig w:usb0="A00022FF" w:usb1="C000A05B" w:usb2="00000008" w:usb3="00000000" w:csb0="000000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240C19" w14:textId="77777777" w:rsidR="00407558" w:rsidRDefault="00407558" w:rsidP="00DA1295">
      <w:r>
        <w:separator/>
      </w:r>
    </w:p>
  </w:footnote>
  <w:footnote w:type="continuationSeparator" w:id="0">
    <w:p w14:paraId="6717624B" w14:textId="77777777" w:rsidR="00407558" w:rsidRDefault="00407558" w:rsidP="00DA1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A8E53" w14:textId="77777777" w:rsidR="00E21699" w:rsidRDefault="00E2169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19AD838" wp14:editId="4C65AD1E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FFDC6" w14:textId="77777777" w:rsidR="00DA1295" w:rsidRDefault="00DA129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AF2A64" wp14:editId="21FA3E02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86"/>
    <w:rsid w:val="000F6ECD"/>
    <w:rsid w:val="00114418"/>
    <w:rsid w:val="00140D8E"/>
    <w:rsid w:val="00407558"/>
    <w:rsid w:val="004577BA"/>
    <w:rsid w:val="006941A1"/>
    <w:rsid w:val="006D7231"/>
    <w:rsid w:val="007C467E"/>
    <w:rsid w:val="00837501"/>
    <w:rsid w:val="0091318C"/>
    <w:rsid w:val="00914C1B"/>
    <w:rsid w:val="00975886"/>
    <w:rsid w:val="009E0726"/>
    <w:rsid w:val="00B6669C"/>
    <w:rsid w:val="00B86FEB"/>
    <w:rsid w:val="00BF51F0"/>
    <w:rsid w:val="00CF188B"/>
    <w:rsid w:val="00DA1295"/>
    <w:rsid w:val="00E078DF"/>
    <w:rsid w:val="00E21699"/>
    <w:rsid w:val="00E318B3"/>
    <w:rsid w:val="00F4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05286C"/>
  <w15:chartTrackingRefBased/>
  <w15:docId w15:val="{AC9268AD-E030-406A-BB32-7F163CE5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295"/>
  </w:style>
  <w:style w:type="paragraph" w:styleId="Footer">
    <w:name w:val="footer"/>
    <w:basedOn w:val="Normal"/>
    <w:link w:val="Foot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GlennApplichemInc\Forza\Forza%20Team%20-%20General\FORZA_Letterhea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d5eeaa-c5f0-4a9c-b194-02969af017b9" xsi:nil="true"/>
    <lcf76f155ced4ddcb4097134ff3c332f xmlns="3f245c19-8a9d-42a3-81f4-f438c5c69915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2E90DF57AF71489BAA9227FE29CF3E" ma:contentTypeVersion="13" ma:contentTypeDescription="Create a new document." ma:contentTypeScope="" ma:versionID="9591aa2d9460a23f387e0045e95a3398">
  <xsd:schema xmlns:xsd="http://www.w3.org/2001/XMLSchema" xmlns:xs="http://www.w3.org/2001/XMLSchema" xmlns:p="http://schemas.microsoft.com/office/2006/metadata/properties" xmlns:ns2="3f245c19-8a9d-42a3-81f4-f438c5c69915" xmlns:ns3="79d5eeaa-c5f0-4a9c-b194-02969af017b9" targetNamespace="http://schemas.microsoft.com/office/2006/metadata/properties" ma:root="true" ma:fieldsID="e386a870342c1e8c834e9cee67fb63b4" ns2:_="" ns3:_="">
    <xsd:import namespace="3f245c19-8a9d-42a3-81f4-f438c5c69915"/>
    <xsd:import namespace="79d5eeaa-c5f0-4a9c-b194-02969af017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245c19-8a9d-42a3-81f4-f438c5c699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bb43bfae-ee88-46ea-a210-2533a8e9d9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5eeaa-c5f0-4a9c-b194-02969af017b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aee2ad4-2a08-4e54-9f92-cea79ffc3be2}" ma:internalName="TaxCatchAll" ma:showField="CatchAllData" ma:web="79d5eeaa-c5f0-4a9c-b194-02969af017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37881C-E6C4-4E42-96DF-A7D5CEB5E690}">
  <ds:schemaRefs>
    <ds:schemaRef ds:uri="http://schemas.microsoft.com/office/2006/metadata/properties"/>
    <ds:schemaRef ds:uri="http://schemas.microsoft.com/office/infopath/2007/PartnerControls"/>
    <ds:schemaRef ds:uri="5e1fb2a6-0015-45d4-812c-d5ac7d7eb953"/>
    <ds:schemaRef ds:uri="f61706e4-a4c4-4378-a153-6254a98e5cdd"/>
  </ds:schemaRefs>
</ds:datastoreItem>
</file>

<file path=customXml/itemProps2.xml><?xml version="1.0" encoding="utf-8"?>
<ds:datastoreItem xmlns:ds="http://schemas.openxmlformats.org/officeDocument/2006/customXml" ds:itemID="{C19D989A-37FF-428B-B0A8-B6B067F2A3D3}"/>
</file>

<file path=customXml/itemProps3.xml><?xml version="1.0" encoding="utf-8"?>
<ds:datastoreItem xmlns:ds="http://schemas.openxmlformats.org/officeDocument/2006/customXml" ds:itemID="{BFE923DB-065D-4C18-835C-4D48C468CD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FORZA_Letterhead_Template</Template>
  <TotalTime>12</TotalTime>
  <Pages>1</Pages>
  <Words>85</Words>
  <Characters>507</Characters>
  <Application>Microsoft Office Word</Application>
  <DocSecurity>0</DocSecurity>
  <Lines>46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Glenn | Applichem Inc</dc:creator>
  <cp:keywords/>
  <dc:description/>
  <cp:lastModifiedBy>Rob Glenn | FormoClean</cp:lastModifiedBy>
  <cp:revision>5</cp:revision>
  <dcterms:created xsi:type="dcterms:W3CDTF">2024-05-03T12:55:00Z</dcterms:created>
  <dcterms:modified xsi:type="dcterms:W3CDTF">2024-06-21T16:20:00Z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0x010100B5A8D31AF3E4914386CA2FC376EB574C</vt:lpwstr>
  </property>
  <property fmtid="{D5CDD505-2E9C-101B-9397-08002B2CF9AE}" pid="3" name="GrammarlyDocumentId">
    <vt:lpwstr>585d7158-fd9d-4203-9645-a9f2907240ea</vt:lpwstr>
  </property>
</Properties>
</file>