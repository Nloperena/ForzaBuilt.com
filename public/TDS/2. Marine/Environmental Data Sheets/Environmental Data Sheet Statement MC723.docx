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FDD88" w14:textId="4F286272" w:rsidR="0091318C" w:rsidRDefault="0091318C">
      <w:pPr>
        <w:rPr>
          <w:rFonts w:ascii="Co Text" w:hAnsi="Co Text" w:cs="Co Text"/>
          <w:color w:val="007A9F"/>
          <w:sz w:val="22"/>
          <w:szCs w:val="22"/>
        </w:rPr>
      </w:pPr>
    </w:p>
    <w:p w14:paraId="408DB27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AB67054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E7C931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70436AE" w14:textId="2825CF00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Environmental Data Sheet Statement: VOC Content in </w:t>
      </w:r>
      <w:r w:rsidR="00035518">
        <w:rPr>
          <w:rFonts w:ascii="Co Text" w:hAnsi="Co Text" w:cs="Co Text"/>
          <w:sz w:val="22"/>
          <w:szCs w:val="22"/>
        </w:rPr>
        <w:t xml:space="preserve">22L&amp; </w:t>
      </w:r>
      <w:r w:rsidRPr="00975886">
        <w:rPr>
          <w:rFonts w:ascii="Co Text" w:hAnsi="Co Text" w:cs="Co Text"/>
          <w:sz w:val="22"/>
          <w:szCs w:val="22"/>
        </w:rPr>
        <w:t>108 L Canister</w:t>
      </w:r>
    </w:p>
    <w:p w14:paraId="17B2749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42EEA31" w14:textId="7CF82CC9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Name: </w:t>
      </w:r>
      <w:r>
        <w:rPr>
          <w:rFonts w:ascii="Co Text" w:hAnsi="Co Text" w:cs="Co Text"/>
          <w:sz w:val="22"/>
          <w:szCs w:val="22"/>
        </w:rPr>
        <w:t>MC72</w:t>
      </w:r>
      <w:r w:rsidR="00035518">
        <w:rPr>
          <w:rFonts w:ascii="Co Text" w:hAnsi="Co Text" w:cs="Co Text"/>
          <w:sz w:val="22"/>
          <w:szCs w:val="22"/>
        </w:rPr>
        <w:t>3 &amp; MC723R</w:t>
      </w:r>
    </w:p>
    <w:p w14:paraId="06DB3BE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AADAC9D" w14:textId="0699D52C" w:rsid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Product Identifier: </w:t>
      </w:r>
      <w:r>
        <w:rPr>
          <w:rFonts w:ascii="Co Text" w:hAnsi="Co Text" w:cs="Co Text"/>
          <w:sz w:val="22"/>
          <w:szCs w:val="22"/>
        </w:rPr>
        <w:t>MC72</w:t>
      </w:r>
      <w:r w:rsidR="00035518">
        <w:rPr>
          <w:rFonts w:ascii="Co Text" w:hAnsi="Co Text" w:cs="Co Text"/>
          <w:sz w:val="22"/>
          <w:szCs w:val="22"/>
        </w:rPr>
        <w:t>3 &amp; MC723R</w:t>
      </w:r>
      <w:r>
        <w:rPr>
          <w:rFonts w:ascii="Co Text" w:hAnsi="Co Text" w:cs="Co Text"/>
          <w:sz w:val="22"/>
          <w:szCs w:val="22"/>
        </w:rPr>
        <w:t xml:space="preserve"> -108L </w:t>
      </w:r>
    </w:p>
    <w:p w14:paraId="4BBA5722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3C3D41B" w14:textId="733EC79F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Container Size: 108 Liters </w:t>
      </w:r>
      <w:r w:rsidR="00035518">
        <w:rPr>
          <w:rFonts w:ascii="Co Text" w:hAnsi="Co Text" w:cs="Co Text"/>
          <w:sz w:val="22"/>
          <w:szCs w:val="22"/>
        </w:rPr>
        <w:t xml:space="preserve">&amp; 22L </w:t>
      </w:r>
    </w:p>
    <w:p w14:paraId="6AACFE2D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9009625" w14:textId="77777777" w:rsidR="00035518" w:rsidRPr="00035518" w:rsidRDefault="00975886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 xml:space="preserve">VOC Content: </w:t>
      </w:r>
    </w:p>
    <w:p w14:paraId="099FF38B" w14:textId="6FF80B52" w:rsidR="00975886" w:rsidRDefault="00035518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>22L:  &lt; 39 g/L</w:t>
      </w:r>
    </w:p>
    <w:p w14:paraId="6E60C056" w14:textId="025E0AC7" w:rsidR="00035518" w:rsidRDefault="00035518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 xml:space="preserve">108L &lt;42 g/L </w:t>
      </w:r>
    </w:p>
    <w:p w14:paraId="06C0D732" w14:textId="77777777" w:rsidR="00035518" w:rsidRDefault="00035518" w:rsidP="00975886">
      <w:pPr>
        <w:rPr>
          <w:rFonts w:ascii="Co Text" w:hAnsi="Co Text" w:cs="Co Text"/>
          <w:sz w:val="22"/>
          <w:szCs w:val="22"/>
        </w:rPr>
      </w:pPr>
    </w:p>
    <w:p w14:paraId="79655513" w14:textId="31C89480" w:rsidR="00035518" w:rsidRPr="00035518" w:rsidRDefault="00035518" w:rsidP="00975886">
      <w:pPr>
        <w:rPr>
          <w:rFonts w:ascii="Co Text" w:hAnsi="Co Text" w:cs="Co Text"/>
          <w:b/>
          <w:bCs/>
          <w:sz w:val="22"/>
          <w:szCs w:val="22"/>
          <w:u w:val="single"/>
        </w:rPr>
      </w:pP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>HAP</w:t>
      </w:r>
      <w:r>
        <w:rPr>
          <w:rFonts w:ascii="Co Text" w:hAnsi="Co Text" w:cs="Co Text"/>
          <w:b/>
          <w:bCs/>
          <w:sz w:val="22"/>
          <w:szCs w:val="22"/>
          <w:u w:val="single"/>
        </w:rPr>
        <w:t>s Total</w:t>
      </w:r>
      <w:r w:rsidRPr="00035518">
        <w:rPr>
          <w:rFonts w:ascii="Co Text" w:hAnsi="Co Text" w:cs="Co Text"/>
          <w:b/>
          <w:bCs/>
          <w:sz w:val="22"/>
          <w:szCs w:val="22"/>
          <w:u w:val="single"/>
        </w:rPr>
        <w:t xml:space="preserve"> C</w:t>
      </w:r>
      <w:r>
        <w:rPr>
          <w:rFonts w:ascii="Co Text" w:hAnsi="Co Text" w:cs="Co Text"/>
          <w:b/>
          <w:bCs/>
          <w:sz w:val="22"/>
          <w:szCs w:val="22"/>
          <w:u w:val="single"/>
        </w:rPr>
        <w:t>alculated</w:t>
      </w:r>
    </w:p>
    <w:p w14:paraId="63BB4752" w14:textId="1AFFD20C" w:rsidR="00035518" w:rsidRDefault="00035518" w:rsidP="00975886">
      <w:pPr>
        <w:rPr>
          <w:rFonts w:ascii="Co Text" w:hAnsi="Co Text" w:cs="Co Text"/>
          <w:sz w:val="22"/>
          <w:szCs w:val="22"/>
        </w:rPr>
      </w:pPr>
      <w:r>
        <w:rPr>
          <w:rFonts w:ascii="Co Text" w:hAnsi="Co Text" w:cs="Co Text"/>
          <w:sz w:val="22"/>
          <w:szCs w:val="22"/>
        </w:rPr>
        <w:t>Hexane: 9%</w:t>
      </w:r>
    </w:p>
    <w:p w14:paraId="05D981C5" w14:textId="77777777" w:rsidR="00035518" w:rsidRPr="00975886" w:rsidRDefault="00035518" w:rsidP="00975886">
      <w:pPr>
        <w:rPr>
          <w:rFonts w:ascii="Co Text" w:hAnsi="Co Text" w:cs="Co Text"/>
          <w:sz w:val="22"/>
          <w:szCs w:val="22"/>
        </w:rPr>
      </w:pPr>
    </w:p>
    <w:p w14:paraId="584EE440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6597536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>Statement:</w:t>
      </w:r>
    </w:p>
    <w:p w14:paraId="79675C53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D4DC80D" w14:textId="433DEFDF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  <w:r w:rsidRPr="00975886">
        <w:rPr>
          <w:rFonts w:ascii="Co Text" w:hAnsi="Co Text" w:cs="Co Text"/>
          <w:sz w:val="22"/>
          <w:szCs w:val="22"/>
        </w:rPr>
        <w:t xml:space="preserve">This environmental data sheet provides information regarding the VOC (Volatile Organic Compound) </w:t>
      </w:r>
      <w:r w:rsidR="00035518">
        <w:rPr>
          <w:rFonts w:ascii="Co Text" w:hAnsi="Co Text" w:cs="Co Text"/>
          <w:sz w:val="22"/>
          <w:szCs w:val="22"/>
        </w:rPr>
        <w:t xml:space="preserve">&amp; Hazardous Air pollutants </w:t>
      </w:r>
      <w:r w:rsidRPr="00975886">
        <w:rPr>
          <w:rFonts w:ascii="Co Text" w:hAnsi="Co Text" w:cs="Co Text"/>
          <w:sz w:val="22"/>
          <w:szCs w:val="22"/>
        </w:rPr>
        <w:t xml:space="preserve">present in a 108-liter </w:t>
      </w:r>
      <w:r w:rsidR="00035518">
        <w:rPr>
          <w:rFonts w:ascii="Co Text" w:hAnsi="Co Text" w:cs="Co Text"/>
          <w:sz w:val="22"/>
          <w:szCs w:val="22"/>
        </w:rPr>
        <w:t xml:space="preserve">&amp; 22L </w:t>
      </w:r>
      <w:r w:rsidRPr="00975886">
        <w:rPr>
          <w:rFonts w:ascii="Co Text" w:hAnsi="Co Text" w:cs="Co Text"/>
          <w:sz w:val="22"/>
          <w:szCs w:val="22"/>
        </w:rPr>
        <w:t xml:space="preserve">canister of </w:t>
      </w:r>
      <w:r>
        <w:rPr>
          <w:rFonts w:ascii="Co Text" w:hAnsi="Co Text" w:cs="Co Text"/>
          <w:sz w:val="22"/>
          <w:szCs w:val="22"/>
        </w:rPr>
        <w:t>MC72</w:t>
      </w:r>
      <w:r w:rsidR="00035518">
        <w:rPr>
          <w:rFonts w:ascii="Co Text" w:hAnsi="Co Text" w:cs="Co Text"/>
          <w:sz w:val="22"/>
          <w:szCs w:val="22"/>
        </w:rPr>
        <w:t>3</w:t>
      </w:r>
      <w:r w:rsidRPr="00975886">
        <w:rPr>
          <w:rFonts w:ascii="Co Text" w:hAnsi="Co Text" w:cs="Co Text"/>
          <w:sz w:val="22"/>
          <w:szCs w:val="22"/>
        </w:rPr>
        <w:t xml:space="preserve">. It is important to handle and dispose of this product </w:t>
      </w:r>
      <w:r w:rsidR="00035518">
        <w:rPr>
          <w:rFonts w:ascii="Co Text" w:hAnsi="Co Text" w:cs="Co Text"/>
          <w:sz w:val="22"/>
          <w:szCs w:val="22"/>
        </w:rPr>
        <w:t>by</w:t>
      </w:r>
      <w:r w:rsidRPr="00975886">
        <w:rPr>
          <w:rFonts w:ascii="Co Text" w:hAnsi="Co Text" w:cs="Co Text"/>
          <w:sz w:val="22"/>
          <w:szCs w:val="22"/>
        </w:rPr>
        <w:t xml:space="preserve"> local regulations to minimize environmental impact. </w:t>
      </w:r>
    </w:p>
    <w:p w14:paraId="7C0063C6" w14:textId="77777777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BEC8F5E" w14:textId="7A96F6DB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1CC6F3B9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FD32E3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0B8C2C4F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7CAEC1D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7457DC60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5D08BC0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C3F4543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4C12F91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45795F95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36EDD916" w14:textId="77777777" w:rsidR="00975886" w:rsidRDefault="00975886" w:rsidP="00975886">
      <w:pPr>
        <w:rPr>
          <w:rFonts w:ascii="Co Text" w:hAnsi="Co Text" w:cs="Co Text"/>
          <w:sz w:val="22"/>
          <w:szCs w:val="22"/>
        </w:rPr>
      </w:pPr>
    </w:p>
    <w:p w14:paraId="278579DF" w14:textId="18610106" w:rsidR="00975886" w:rsidRPr="00975886" w:rsidRDefault="00975886" w:rsidP="00975886">
      <w:pPr>
        <w:rPr>
          <w:rFonts w:ascii="Co Text" w:hAnsi="Co Text" w:cs="Co Text"/>
          <w:sz w:val="22"/>
          <w:szCs w:val="22"/>
        </w:rPr>
      </w:pPr>
    </w:p>
    <w:sectPr w:rsidR="00975886" w:rsidRPr="00975886" w:rsidSect="00D64A25">
      <w:headerReference w:type="default" r:id="rId9"/>
      <w:headerReference w:type="first" r:id="rId10"/>
      <w:pgSz w:w="12240" w:h="15840"/>
      <w:pgMar w:top="2232" w:right="1526" w:bottom="1411" w:left="152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E5955" w14:textId="77777777" w:rsidR="00D64A25" w:rsidRDefault="00D64A25" w:rsidP="00DA1295">
      <w:r>
        <w:separator/>
      </w:r>
    </w:p>
  </w:endnote>
  <w:endnote w:type="continuationSeparator" w:id="0">
    <w:p w14:paraId="598341F6" w14:textId="77777777" w:rsidR="00D64A25" w:rsidRDefault="00D64A25" w:rsidP="00DA1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 Text">
    <w:panose1 w:val="020B0603060202020204"/>
    <w:charset w:val="00"/>
    <w:family w:val="swiss"/>
    <w:pitch w:val="variable"/>
    <w:sig w:usb0="A00022FF" w:usb1="C000A05B" w:usb2="00000008" w:usb3="00000000" w:csb0="000000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311BF" w14:textId="77777777" w:rsidR="00D64A25" w:rsidRDefault="00D64A25" w:rsidP="00DA1295">
      <w:r>
        <w:separator/>
      </w:r>
    </w:p>
  </w:footnote>
  <w:footnote w:type="continuationSeparator" w:id="0">
    <w:p w14:paraId="0E50C76F" w14:textId="77777777" w:rsidR="00D64A25" w:rsidRDefault="00D64A25" w:rsidP="00DA1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A8E53" w14:textId="77777777" w:rsidR="00E21699" w:rsidRDefault="00E2169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19AD838" wp14:editId="4C65AD1E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FFDC6" w14:textId="77777777" w:rsidR="00DA1295" w:rsidRDefault="00DA129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AF2A64" wp14:editId="21FA3E02">
          <wp:simplePos x="0" y="0"/>
          <wp:positionH relativeFrom="margin">
            <wp:posOffset>-969010</wp:posOffset>
          </wp:positionH>
          <wp:positionV relativeFrom="margin">
            <wp:posOffset>-1417320</wp:posOffset>
          </wp:positionV>
          <wp:extent cx="7772400" cy="10058400"/>
          <wp:effectExtent l="0" t="0" r="0" b="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86"/>
    <w:rsid w:val="00035518"/>
    <w:rsid w:val="000F6ECD"/>
    <w:rsid w:val="00114418"/>
    <w:rsid w:val="00140D8E"/>
    <w:rsid w:val="0025197D"/>
    <w:rsid w:val="006D7231"/>
    <w:rsid w:val="007C467E"/>
    <w:rsid w:val="0091318C"/>
    <w:rsid w:val="00914C1B"/>
    <w:rsid w:val="00975886"/>
    <w:rsid w:val="009E0726"/>
    <w:rsid w:val="00B6669C"/>
    <w:rsid w:val="00B86FEB"/>
    <w:rsid w:val="00CF188B"/>
    <w:rsid w:val="00D64A25"/>
    <w:rsid w:val="00DA1295"/>
    <w:rsid w:val="00E078DF"/>
    <w:rsid w:val="00E21699"/>
    <w:rsid w:val="00ED4A01"/>
    <w:rsid w:val="00F4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05286C"/>
  <w15:chartTrackingRefBased/>
  <w15:docId w15:val="{AC9268AD-E030-406A-BB32-7F163CE5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1295"/>
  </w:style>
  <w:style w:type="paragraph" w:styleId="Footer">
    <w:name w:val="footer"/>
    <w:basedOn w:val="Normal"/>
    <w:link w:val="FooterChar"/>
    <w:uiPriority w:val="99"/>
    <w:unhideWhenUsed/>
    <w:rsid w:val="00DA12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GlennApplichemInc\Forza\Forza%20Team%20-%20General\FORZA_Letterhea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d5eeaa-c5f0-4a9c-b194-02969af017b9" xsi:nil="true"/>
    <lcf76f155ced4ddcb4097134ff3c332f xmlns="3f245c19-8a9d-42a3-81f4-f438c5c69915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2E90DF57AF71489BAA9227FE29CF3E" ma:contentTypeVersion="13" ma:contentTypeDescription="Create a new document." ma:contentTypeScope="" ma:versionID="9591aa2d9460a23f387e0045e95a3398">
  <xsd:schema xmlns:xsd="http://www.w3.org/2001/XMLSchema" xmlns:xs="http://www.w3.org/2001/XMLSchema" xmlns:p="http://schemas.microsoft.com/office/2006/metadata/properties" xmlns:ns2="3f245c19-8a9d-42a3-81f4-f438c5c69915" xmlns:ns3="79d5eeaa-c5f0-4a9c-b194-02969af017b9" targetNamespace="http://schemas.microsoft.com/office/2006/metadata/properties" ma:root="true" ma:fieldsID="e386a870342c1e8c834e9cee67fb63b4" ns2:_="" ns3:_="">
    <xsd:import namespace="3f245c19-8a9d-42a3-81f4-f438c5c69915"/>
    <xsd:import namespace="79d5eeaa-c5f0-4a9c-b194-02969af017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245c19-8a9d-42a3-81f4-f438c5c699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bb43bfae-ee88-46ea-a210-2533a8e9d9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5eeaa-c5f0-4a9c-b194-02969af017b9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aee2ad4-2a08-4e54-9f92-cea79ffc3be2}" ma:internalName="TaxCatchAll" ma:showField="CatchAllData" ma:web="79d5eeaa-c5f0-4a9c-b194-02969af017b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A37881C-E6C4-4E42-96DF-A7D5CEB5E690}">
  <ds:schemaRefs>
    <ds:schemaRef ds:uri="http://schemas.microsoft.com/office/2006/metadata/properties"/>
    <ds:schemaRef ds:uri="http://schemas.microsoft.com/office/infopath/2007/PartnerControls"/>
    <ds:schemaRef ds:uri="5e1fb2a6-0015-45d4-812c-d5ac7d7eb953"/>
    <ds:schemaRef ds:uri="f61706e4-a4c4-4378-a153-6254a98e5cdd"/>
  </ds:schemaRefs>
</ds:datastoreItem>
</file>

<file path=customXml/itemProps2.xml><?xml version="1.0" encoding="utf-8"?>
<ds:datastoreItem xmlns:ds="http://schemas.openxmlformats.org/officeDocument/2006/customXml" ds:itemID="{DEF465FD-04F9-4610-A8BB-2FC3374B7606}"/>
</file>

<file path=customXml/itemProps3.xml><?xml version="1.0" encoding="utf-8"?>
<ds:datastoreItem xmlns:ds="http://schemas.openxmlformats.org/officeDocument/2006/customXml" ds:itemID="{BFE923DB-065D-4C18-835C-4D48C468CD6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FORZA_Letterhead_Template</Template>
  <TotalTime>18</TotalTime>
  <Pages>1</Pages>
  <Words>85</Words>
  <Characters>485</Characters>
  <Application>Microsoft Office Word</Application>
  <DocSecurity>0</DocSecurity>
  <Lines>40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Glenn | Applichem Inc</dc:creator>
  <cp:keywords/>
  <dc:description/>
  <cp:lastModifiedBy>Rob Glenn | Forza</cp:lastModifiedBy>
  <cp:revision>5</cp:revision>
  <dcterms:created xsi:type="dcterms:W3CDTF">2024-05-03T12:55:00Z</dcterms:created>
  <dcterms:modified xsi:type="dcterms:W3CDTF">2024-05-14T18:02:00Z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0x010100B5A8D31AF3E4914386CA2FC376EB574C</vt:lpwstr>
  </property>
  <property fmtid="{D5CDD505-2E9C-101B-9397-08002B2CF9AE}" pid="3" name="GrammarlyDocumentId">
    <vt:lpwstr>585d7158-fd9d-4203-9645-a9f2907240ea</vt:lpwstr>
  </property>
</Properties>
</file>